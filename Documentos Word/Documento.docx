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1E8F3" w14:textId="29069B14" w:rsidR="000C17FD" w:rsidRDefault="006C1674" w:rsidP="006C1674">
      <w:pPr>
        <w:pStyle w:val="Ttulo2"/>
        <w:rPr>
          <w:lang w:val="es-MX"/>
        </w:rPr>
      </w:pPr>
      <w:r>
        <w:rPr>
          <w:lang w:val="es-MX"/>
        </w:rPr>
        <w:t xml:space="preserve">Evidencia de funcionamiento de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</w:t>
      </w:r>
      <w:r>
        <w:rPr>
          <w:lang w:val="es-MX"/>
        </w:rPr>
        <w:br/>
      </w:r>
      <w:r w:rsidRPr="006C1674">
        <w:rPr>
          <w:lang w:val="es-MX"/>
        </w:rPr>
        <w:drawing>
          <wp:inline distT="0" distB="0" distL="0" distR="0" wp14:anchorId="7D780915" wp14:editId="7AD5A11D">
            <wp:extent cx="5731510" cy="3221355"/>
            <wp:effectExtent l="0" t="0" r="2540" b="0"/>
            <wp:docPr id="19947924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2405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8427" w14:textId="70BC4604" w:rsidR="006C1674" w:rsidRDefault="006C1674" w:rsidP="006C1674">
      <w:pPr>
        <w:pStyle w:val="Ttulo2"/>
        <w:rPr>
          <w:lang w:val="es-MX"/>
        </w:rPr>
      </w:pPr>
      <w:r>
        <w:rPr>
          <w:lang w:val="es-MX"/>
        </w:rPr>
        <w:t>Enlace a GitHub:</w:t>
      </w:r>
    </w:p>
    <w:p w14:paraId="2D8D74F9" w14:textId="647CC974" w:rsidR="006C1674" w:rsidRPr="006C1674" w:rsidRDefault="002B3B8A" w:rsidP="006C1674">
      <w:pPr>
        <w:rPr>
          <w:lang w:val="es-MX"/>
        </w:rPr>
      </w:pPr>
      <w:hyperlink r:id="rId9" w:history="1">
        <w:r w:rsidRPr="002B3B8A">
          <w:rPr>
            <w:rStyle w:val="Hipervnculo"/>
          </w:rPr>
          <w:t>AcStrik3/Examen22: Es el examen (github.com)</w:t>
        </w:r>
      </w:hyperlink>
    </w:p>
    <w:sectPr w:rsidR="006C1674" w:rsidRPr="006C1674" w:rsidSect="003F04AE">
      <w:headerReference w:type="first" r:id="rId10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9E7A1F" w14:textId="77777777" w:rsidR="00DC7D8A" w:rsidRDefault="00DC7D8A">
      <w:pPr>
        <w:spacing w:line="240" w:lineRule="auto"/>
      </w:pPr>
      <w:r>
        <w:separator/>
      </w:r>
    </w:p>
    <w:p w14:paraId="64BFA950" w14:textId="77777777" w:rsidR="00DC7D8A" w:rsidRDefault="00DC7D8A"/>
  </w:endnote>
  <w:endnote w:type="continuationSeparator" w:id="0">
    <w:p w14:paraId="56284858" w14:textId="77777777" w:rsidR="00DC7D8A" w:rsidRDefault="00DC7D8A">
      <w:pPr>
        <w:spacing w:line="240" w:lineRule="auto"/>
      </w:pPr>
      <w:r>
        <w:continuationSeparator/>
      </w:r>
    </w:p>
    <w:p w14:paraId="626C4570" w14:textId="77777777" w:rsidR="00DC7D8A" w:rsidRDefault="00DC7D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7D7603" w14:textId="77777777" w:rsidR="00DC7D8A" w:rsidRDefault="00DC7D8A">
      <w:pPr>
        <w:spacing w:line="240" w:lineRule="auto"/>
      </w:pPr>
      <w:r>
        <w:separator/>
      </w:r>
    </w:p>
    <w:p w14:paraId="4625503E" w14:textId="77777777" w:rsidR="00DC7D8A" w:rsidRDefault="00DC7D8A"/>
  </w:footnote>
  <w:footnote w:type="continuationSeparator" w:id="0">
    <w:p w14:paraId="0C43D52A" w14:textId="77777777" w:rsidR="00DC7D8A" w:rsidRDefault="00DC7D8A">
      <w:pPr>
        <w:spacing w:line="240" w:lineRule="auto"/>
      </w:pPr>
      <w:r>
        <w:continuationSeparator/>
      </w:r>
    </w:p>
    <w:p w14:paraId="2155711E" w14:textId="77777777" w:rsidR="00DC7D8A" w:rsidRDefault="00DC7D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35526" w14:textId="77777777" w:rsidR="0017729D" w:rsidRDefault="0017729D" w:rsidP="0017729D">
    <w:pPr>
      <w:pStyle w:val="Encabezado"/>
    </w:pPr>
    <w:r w:rsidRPr="00B50C24">
      <w:rPr>
        <w:rFonts w:ascii="Arial" w:hAnsi="Arial" w:cs="Arial"/>
        <w:noProof/>
        <w:lang w:eastAsia="es-GT"/>
      </w:rPr>
      <w:drawing>
        <wp:anchor distT="0" distB="0" distL="114300" distR="114300" simplePos="0" relativeHeight="251659264" behindDoc="1" locked="0" layoutInCell="1" allowOverlap="1" wp14:anchorId="1EF8851E" wp14:editId="3F178938">
          <wp:simplePos x="0" y="0"/>
          <wp:positionH relativeFrom="margin">
            <wp:posOffset>5457825</wp:posOffset>
          </wp:positionH>
          <wp:positionV relativeFrom="paragraph">
            <wp:posOffset>-448310</wp:posOffset>
          </wp:positionV>
          <wp:extent cx="1108774" cy="981075"/>
          <wp:effectExtent l="0" t="0" r="0" b="0"/>
          <wp:wrapNone/>
          <wp:docPr id="1" name="Imagen 1" descr="C:\Users\moises\AppData\Local\Microsoft\Windows\INetCache\Content.Word\Logo UM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oises\AppData\Local\Microsoft\Windows\INetCache\Content.Word\Logo UM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8774" cy="981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945FD">
      <w:t>David Moises Avila Cerme</w:t>
    </w:r>
    <w:r>
      <w:t>ño</w:t>
    </w:r>
  </w:p>
  <w:p w14:paraId="0EA65173" w14:textId="682A17BC" w:rsidR="0017729D" w:rsidRPr="005945FD" w:rsidRDefault="0017729D" w:rsidP="0017729D">
    <w:pPr>
      <w:pStyle w:val="Encabezado"/>
    </w:pPr>
    <w:r>
      <w:t>5</w:t>
    </w:r>
    <w:r w:rsidR="001520FE">
      <w:t>3</w:t>
    </w:r>
    <w:r>
      <w:t>90</w:t>
    </w:r>
    <w:r w:rsidRPr="005945FD">
      <w:t>-16-611</w:t>
    </w:r>
  </w:p>
  <w:p w14:paraId="55A43CB5" w14:textId="4051D997" w:rsidR="001520FE" w:rsidRDefault="006C1674">
    <w:pPr>
      <w:pStyle w:val="Encabezado"/>
    </w:pPr>
    <w:r>
      <w:t>Desarrollo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8FE5811"/>
    <w:multiLevelType w:val="hybridMultilevel"/>
    <w:tmpl w:val="4ABEB50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757D3B"/>
    <w:multiLevelType w:val="hybridMultilevel"/>
    <w:tmpl w:val="EB6C43D2"/>
    <w:lvl w:ilvl="0" w:tplc="15FA9BAE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8D6E56"/>
    <w:multiLevelType w:val="hybridMultilevel"/>
    <w:tmpl w:val="4D32D870"/>
    <w:lvl w:ilvl="0" w:tplc="8A5C550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A1099"/>
    <w:multiLevelType w:val="multilevel"/>
    <w:tmpl w:val="4268E1E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702056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C005742"/>
    <w:multiLevelType w:val="hybridMultilevel"/>
    <w:tmpl w:val="CCA0BCA8"/>
    <w:lvl w:ilvl="0" w:tplc="F0A468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841950">
    <w:abstractNumId w:val="9"/>
  </w:num>
  <w:num w:numId="2" w16cid:durableId="1604846377">
    <w:abstractNumId w:val="7"/>
  </w:num>
  <w:num w:numId="3" w16cid:durableId="441802719">
    <w:abstractNumId w:val="6"/>
  </w:num>
  <w:num w:numId="4" w16cid:durableId="1860310752">
    <w:abstractNumId w:val="5"/>
  </w:num>
  <w:num w:numId="5" w16cid:durableId="908611189">
    <w:abstractNumId w:val="4"/>
  </w:num>
  <w:num w:numId="6" w16cid:durableId="1463185013">
    <w:abstractNumId w:val="8"/>
  </w:num>
  <w:num w:numId="7" w16cid:durableId="382290899">
    <w:abstractNumId w:val="3"/>
  </w:num>
  <w:num w:numId="8" w16cid:durableId="1045251976">
    <w:abstractNumId w:val="2"/>
  </w:num>
  <w:num w:numId="9" w16cid:durableId="539779152">
    <w:abstractNumId w:val="1"/>
  </w:num>
  <w:num w:numId="10" w16cid:durableId="1995210644">
    <w:abstractNumId w:val="0"/>
  </w:num>
  <w:num w:numId="11" w16cid:durableId="1861357510">
    <w:abstractNumId w:val="9"/>
    <w:lvlOverride w:ilvl="0">
      <w:startOverride w:val="1"/>
    </w:lvlOverride>
  </w:num>
  <w:num w:numId="12" w16cid:durableId="544682927">
    <w:abstractNumId w:val="16"/>
  </w:num>
  <w:num w:numId="13" w16cid:durableId="1245191319">
    <w:abstractNumId w:val="14"/>
  </w:num>
  <w:num w:numId="14" w16cid:durableId="1590773693">
    <w:abstractNumId w:val="13"/>
  </w:num>
  <w:num w:numId="15" w16cid:durableId="1059784078">
    <w:abstractNumId w:val="15"/>
  </w:num>
  <w:num w:numId="16" w16cid:durableId="803692359">
    <w:abstractNumId w:val="17"/>
  </w:num>
  <w:num w:numId="17" w16cid:durableId="678391182">
    <w:abstractNumId w:val="12"/>
  </w:num>
  <w:num w:numId="18" w16cid:durableId="1442190477">
    <w:abstractNumId w:val="11"/>
  </w:num>
  <w:num w:numId="19" w16cid:durableId="14155911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9D9"/>
    <w:rsid w:val="00000D8C"/>
    <w:rsid w:val="00001E12"/>
    <w:rsid w:val="00004ABF"/>
    <w:rsid w:val="00004CE2"/>
    <w:rsid w:val="00026616"/>
    <w:rsid w:val="0002701F"/>
    <w:rsid w:val="00052E70"/>
    <w:rsid w:val="00060419"/>
    <w:rsid w:val="00087D9D"/>
    <w:rsid w:val="00091465"/>
    <w:rsid w:val="000A338E"/>
    <w:rsid w:val="000C17FD"/>
    <w:rsid w:val="000C1D3F"/>
    <w:rsid w:val="000D3F41"/>
    <w:rsid w:val="000D724A"/>
    <w:rsid w:val="000E29C4"/>
    <w:rsid w:val="000F29BD"/>
    <w:rsid w:val="000F5662"/>
    <w:rsid w:val="00116BF2"/>
    <w:rsid w:val="0012539B"/>
    <w:rsid w:val="001264D5"/>
    <w:rsid w:val="00142002"/>
    <w:rsid w:val="00144124"/>
    <w:rsid w:val="001464E5"/>
    <w:rsid w:val="0014785C"/>
    <w:rsid w:val="001520FE"/>
    <w:rsid w:val="00156277"/>
    <w:rsid w:val="0017157C"/>
    <w:rsid w:val="001752B2"/>
    <w:rsid w:val="0017729D"/>
    <w:rsid w:val="00183196"/>
    <w:rsid w:val="001A248F"/>
    <w:rsid w:val="001A4F88"/>
    <w:rsid w:val="001B196B"/>
    <w:rsid w:val="001B293C"/>
    <w:rsid w:val="001C67CA"/>
    <w:rsid w:val="001C7372"/>
    <w:rsid w:val="001E6F96"/>
    <w:rsid w:val="001F0C14"/>
    <w:rsid w:val="001F2799"/>
    <w:rsid w:val="0020268C"/>
    <w:rsid w:val="00203DFC"/>
    <w:rsid w:val="00225A0C"/>
    <w:rsid w:val="0023346A"/>
    <w:rsid w:val="0025145D"/>
    <w:rsid w:val="00255CA6"/>
    <w:rsid w:val="00260A51"/>
    <w:rsid w:val="002651B1"/>
    <w:rsid w:val="002A18AA"/>
    <w:rsid w:val="002A2003"/>
    <w:rsid w:val="002A4A39"/>
    <w:rsid w:val="002B1EF5"/>
    <w:rsid w:val="002B3B8A"/>
    <w:rsid w:val="002C1CD0"/>
    <w:rsid w:val="002C37BD"/>
    <w:rsid w:val="002C433F"/>
    <w:rsid w:val="002E078B"/>
    <w:rsid w:val="002E299F"/>
    <w:rsid w:val="003018B2"/>
    <w:rsid w:val="00306DCC"/>
    <w:rsid w:val="00313F6E"/>
    <w:rsid w:val="003234B7"/>
    <w:rsid w:val="00331ED6"/>
    <w:rsid w:val="0034679A"/>
    <w:rsid w:val="00355DCA"/>
    <w:rsid w:val="003659FB"/>
    <w:rsid w:val="00372331"/>
    <w:rsid w:val="00375E46"/>
    <w:rsid w:val="00381057"/>
    <w:rsid w:val="00385B57"/>
    <w:rsid w:val="00390C53"/>
    <w:rsid w:val="003A16CF"/>
    <w:rsid w:val="003C48F4"/>
    <w:rsid w:val="003D1E3B"/>
    <w:rsid w:val="003E2AA3"/>
    <w:rsid w:val="003F04AE"/>
    <w:rsid w:val="0040043D"/>
    <w:rsid w:val="0043667D"/>
    <w:rsid w:val="00436816"/>
    <w:rsid w:val="004456A4"/>
    <w:rsid w:val="0044579D"/>
    <w:rsid w:val="00455E7F"/>
    <w:rsid w:val="004646C7"/>
    <w:rsid w:val="004668F7"/>
    <w:rsid w:val="00474635"/>
    <w:rsid w:val="00484A51"/>
    <w:rsid w:val="004956C3"/>
    <w:rsid w:val="00496B3A"/>
    <w:rsid w:val="004B6545"/>
    <w:rsid w:val="004C0EF3"/>
    <w:rsid w:val="004C5CF8"/>
    <w:rsid w:val="004C686C"/>
    <w:rsid w:val="00507FA9"/>
    <w:rsid w:val="005210E0"/>
    <w:rsid w:val="0053133B"/>
    <w:rsid w:val="00535AC6"/>
    <w:rsid w:val="00544764"/>
    <w:rsid w:val="00551A02"/>
    <w:rsid w:val="00552E7E"/>
    <w:rsid w:val="005534FA"/>
    <w:rsid w:val="005558BE"/>
    <w:rsid w:val="005559AB"/>
    <w:rsid w:val="005719A4"/>
    <w:rsid w:val="005732C5"/>
    <w:rsid w:val="005A0C1C"/>
    <w:rsid w:val="005B07F8"/>
    <w:rsid w:val="005B2522"/>
    <w:rsid w:val="005D3A03"/>
    <w:rsid w:val="005E18B1"/>
    <w:rsid w:val="005F48EC"/>
    <w:rsid w:val="00616649"/>
    <w:rsid w:val="006169F3"/>
    <w:rsid w:val="00633B28"/>
    <w:rsid w:val="00634EEC"/>
    <w:rsid w:val="00642731"/>
    <w:rsid w:val="006467CE"/>
    <w:rsid w:val="006514BD"/>
    <w:rsid w:val="006614AA"/>
    <w:rsid w:val="00662A85"/>
    <w:rsid w:val="006676C4"/>
    <w:rsid w:val="00680BA7"/>
    <w:rsid w:val="006869BF"/>
    <w:rsid w:val="00693CB6"/>
    <w:rsid w:val="006C1674"/>
    <w:rsid w:val="006C187A"/>
    <w:rsid w:val="006C450F"/>
    <w:rsid w:val="006D623E"/>
    <w:rsid w:val="006E6892"/>
    <w:rsid w:val="006E6B83"/>
    <w:rsid w:val="00702E39"/>
    <w:rsid w:val="00711A86"/>
    <w:rsid w:val="00730990"/>
    <w:rsid w:val="00730CC3"/>
    <w:rsid w:val="00733D40"/>
    <w:rsid w:val="00736F89"/>
    <w:rsid w:val="00741701"/>
    <w:rsid w:val="00764575"/>
    <w:rsid w:val="007656AA"/>
    <w:rsid w:val="00770E92"/>
    <w:rsid w:val="00771031"/>
    <w:rsid w:val="00773C3F"/>
    <w:rsid w:val="00776FBC"/>
    <w:rsid w:val="00796329"/>
    <w:rsid w:val="007A0CDB"/>
    <w:rsid w:val="007A0E8C"/>
    <w:rsid w:val="007A3753"/>
    <w:rsid w:val="007A4D38"/>
    <w:rsid w:val="007B0735"/>
    <w:rsid w:val="007B29BA"/>
    <w:rsid w:val="007C0C34"/>
    <w:rsid w:val="007C1C22"/>
    <w:rsid w:val="007C55E6"/>
    <w:rsid w:val="007C5E37"/>
    <w:rsid w:val="007D1085"/>
    <w:rsid w:val="007F1188"/>
    <w:rsid w:val="008002C0"/>
    <w:rsid w:val="00800CBF"/>
    <w:rsid w:val="00801B15"/>
    <w:rsid w:val="0080416C"/>
    <w:rsid w:val="00804D93"/>
    <w:rsid w:val="00810930"/>
    <w:rsid w:val="0082012F"/>
    <w:rsid w:val="00821B34"/>
    <w:rsid w:val="00824360"/>
    <w:rsid w:val="008275E5"/>
    <w:rsid w:val="00830316"/>
    <w:rsid w:val="00830FEF"/>
    <w:rsid w:val="0083374D"/>
    <w:rsid w:val="00836395"/>
    <w:rsid w:val="00836461"/>
    <w:rsid w:val="00844E96"/>
    <w:rsid w:val="00846B34"/>
    <w:rsid w:val="00851BC5"/>
    <w:rsid w:val="0085478A"/>
    <w:rsid w:val="00855EF6"/>
    <w:rsid w:val="00871A0B"/>
    <w:rsid w:val="0088312B"/>
    <w:rsid w:val="00883858"/>
    <w:rsid w:val="00896C90"/>
    <w:rsid w:val="008A6A19"/>
    <w:rsid w:val="008B628B"/>
    <w:rsid w:val="008C5323"/>
    <w:rsid w:val="008E1BB8"/>
    <w:rsid w:val="008E3761"/>
    <w:rsid w:val="008E389A"/>
    <w:rsid w:val="008F496A"/>
    <w:rsid w:val="008F6D53"/>
    <w:rsid w:val="0091745B"/>
    <w:rsid w:val="00934C3B"/>
    <w:rsid w:val="00937BBD"/>
    <w:rsid w:val="00942181"/>
    <w:rsid w:val="00953C14"/>
    <w:rsid w:val="00960646"/>
    <w:rsid w:val="00971495"/>
    <w:rsid w:val="00971620"/>
    <w:rsid w:val="00987801"/>
    <w:rsid w:val="009A2BE8"/>
    <w:rsid w:val="009A6A3B"/>
    <w:rsid w:val="009B455C"/>
    <w:rsid w:val="009D1114"/>
    <w:rsid w:val="009D4CE0"/>
    <w:rsid w:val="009F174E"/>
    <w:rsid w:val="009F6610"/>
    <w:rsid w:val="00A05346"/>
    <w:rsid w:val="00A13209"/>
    <w:rsid w:val="00A46CB0"/>
    <w:rsid w:val="00A62C8C"/>
    <w:rsid w:val="00A64031"/>
    <w:rsid w:val="00A64A47"/>
    <w:rsid w:val="00A7205A"/>
    <w:rsid w:val="00A95915"/>
    <w:rsid w:val="00AA4483"/>
    <w:rsid w:val="00AB43DE"/>
    <w:rsid w:val="00AB5BA3"/>
    <w:rsid w:val="00AC2BF6"/>
    <w:rsid w:val="00AD0076"/>
    <w:rsid w:val="00AD0A23"/>
    <w:rsid w:val="00AF2C87"/>
    <w:rsid w:val="00AF492D"/>
    <w:rsid w:val="00B005C3"/>
    <w:rsid w:val="00B05641"/>
    <w:rsid w:val="00B13673"/>
    <w:rsid w:val="00B423F5"/>
    <w:rsid w:val="00B4405A"/>
    <w:rsid w:val="00B50C37"/>
    <w:rsid w:val="00B5645D"/>
    <w:rsid w:val="00B63BF8"/>
    <w:rsid w:val="00B6748E"/>
    <w:rsid w:val="00B67D9E"/>
    <w:rsid w:val="00B823AA"/>
    <w:rsid w:val="00BA2396"/>
    <w:rsid w:val="00BA45DB"/>
    <w:rsid w:val="00BE27B4"/>
    <w:rsid w:val="00BE5E4D"/>
    <w:rsid w:val="00BF4184"/>
    <w:rsid w:val="00BF7CEF"/>
    <w:rsid w:val="00C0601E"/>
    <w:rsid w:val="00C21009"/>
    <w:rsid w:val="00C23FFE"/>
    <w:rsid w:val="00C30127"/>
    <w:rsid w:val="00C31D30"/>
    <w:rsid w:val="00C35BB8"/>
    <w:rsid w:val="00C520AA"/>
    <w:rsid w:val="00C9752D"/>
    <w:rsid w:val="00CA1E1F"/>
    <w:rsid w:val="00CB556B"/>
    <w:rsid w:val="00CC0834"/>
    <w:rsid w:val="00CC334E"/>
    <w:rsid w:val="00CC58D9"/>
    <w:rsid w:val="00CD13C1"/>
    <w:rsid w:val="00CD1852"/>
    <w:rsid w:val="00CD68B1"/>
    <w:rsid w:val="00CD6E39"/>
    <w:rsid w:val="00CE56DC"/>
    <w:rsid w:val="00CF042E"/>
    <w:rsid w:val="00CF1AEA"/>
    <w:rsid w:val="00CF6E91"/>
    <w:rsid w:val="00CF710B"/>
    <w:rsid w:val="00D04133"/>
    <w:rsid w:val="00D10516"/>
    <w:rsid w:val="00D167AD"/>
    <w:rsid w:val="00D25ECC"/>
    <w:rsid w:val="00D47836"/>
    <w:rsid w:val="00D63CDC"/>
    <w:rsid w:val="00D65F3B"/>
    <w:rsid w:val="00D808A3"/>
    <w:rsid w:val="00D85B68"/>
    <w:rsid w:val="00D944D6"/>
    <w:rsid w:val="00DA3BF4"/>
    <w:rsid w:val="00DB156F"/>
    <w:rsid w:val="00DC4F21"/>
    <w:rsid w:val="00DC7D8A"/>
    <w:rsid w:val="00DD6122"/>
    <w:rsid w:val="00DE02CB"/>
    <w:rsid w:val="00DE05A9"/>
    <w:rsid w:val="00DE416C"/>
    <w:rsid w:val="00DF4339"/>
    <w:rsid w:val="00DF6FEF"/>
    <w:rsid w:val="00E15AF1"/>
    <w:rsid w:val="00E33913"/>
    <w:rsid w:val="00E44BCF"/>
    <w:rsid w:val="00E6004D"/>
    <w:rsid w:val="00E6783D"/>
    <w:rsid w:val="00E775C5"/>
    <w:rsid w:val="00E7760A"/>
    <w:rsid w:val="00E81978"/>
    <w:rsid w:val="00E859D9"/>
    <w:rsid w:val="00E86766"/>
    <w:rsid w:val="00EA7CC4"/>
    <w:rsid w:val="00EB7C70"/>
    <w:rsid w:val="00ED6E4E"/>
    <w:rsid w:val="00F045E8"/>
    <w:rsid w:val="00F12CB8"/>
    <w:rsid w:val="00F1762A"/>
    <w:rsid w:val="00F34D21"/>
    <w:rsid w:val="00F379B7"/>
    <w:rsid w:val="00F465C5"/>
    <w:rsid w:val="00F51E42"/>
    <w:rsid w:val="00F525FA"/>
    <w:rsid w:val="00F52709"/>
    <w:rsid w:val="00F55691"/>
    <w:rsid w:val="00F55E3D"/>
    <w:rsid w:val="00F57473"/>
    <w:rsid w:val="00F64B5C"/>
    <w:rsid w:val="00F819BE"/>
    <w:rsid w:val="00FA56B1"/>
    <w:rsid w:val="00FA7ECE"/>
    <w:rsid w:val="00FB325D"/>
    <w:rsid w:val="00FB7E9C"/>
    <w:rsid w:val="00FD22E5"/>
    <w:rsid w:val="00FD4C58"/>
    <w:rsid w:val="00FE0443"/>
    <w:rsid w:val="00FE4A59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FE1487"/>
  <w15:chartTrackingRefBased/>
  <w15:docId w15:val="{DBE627E6-2527-40E2-8ECF-9DC332C1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line="240" w:lineRule="auto"/>
      <w:ind w:firstLine="0"/>
    </w:pPr>
  </w:style>
  <w:style w:type="character" w:customStyle="1" w:styleId="EncabezadoCar">
    <w:name w:val="Encabezado Car"/>
    <w:basedOn w:val="Fuentedeprrafopredeter"/>
    <w:link w:val="Encabezado"/>
    <w:uiPriority w:val="99"/>
    <w:rPr>
      <w:kern w:val="24"/>
    </w:rPr>
  </w:style>
  <w:style w:type="character" w:styleId="Textoennegrita">
    <w:name w:val="Strong"/>
    <w:basedOn w:val="Fuentedeprrafopredeter"/>
    <w:uiPriority w:val="22"/>
    <w:unhideWhenUsed/>
    <w:qFormat/>
    <w:rPr>
      <w:b w:val="0"/>
      <w:bCs w:val="0"/>
      <w:caps/>
      <w:smallCaps w:val="0"/>
    </w:rPr>
  </w:style>
  <w:style w:type="character" w:styleId="Textodelmarcadordeposicin">
    <w:name w:val="Placeholder Text"/>
    <w:basedOn w:val="Fuentedeprrafopredeter"/>
    <w:uiPriority w:val="99"/>
    <w:semiHidden/>
    <w:rsid w:val="005D3A03"/>
    <w:rPr>
      <w:color w:val="404040" w:themeColor="text1" w:themeTint="BF"/>
    </w:rPr>
  </w:style>
  <w:style w:type="paragraph" w:styleId="Sinespaciado">
    <w:name w:val="No Spacing"/>
    <w:aliases w:val="No Indent"/>
    <w:uiPriority w:val="3"/>
    <w:qFormat/>
    <w:pPr>
      <w:ind w:firstLine="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tulo2Car">
    <w:name w:val="Título 2 Car"/>
    <w:basedOn w:val="Fuentedeprrafopredeter"/>
    <w:link w:val="Ttulo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tulo">
    <w:name w:val="Title"/>
    <w:basedOn w:val="Normal"/>
    <w:link w:val="TtuloC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tuloCar">
    <w:name w:val="Título Car"/>
    <w:basedOn w:val="Fuentedeprrafopredeter"/>
    <w:link w:val="Ttulo"/>
    <w:rsid w:val="008C5323"/>
    <w:rPr>
      <w:rFonts w:asciiTheme="majorHAnsi" w:eastAsiaTheme="majorEastAsia" w:hAnsiTheme="majorHAnsi" w:cstheme="majorBidi"/>
      <w:kern w:val="24"/>
    </w:rPr>
  </w:style>
  <w:style w:type="character" w:styleId="nfasis">
    <w:name w:val="Emphasis"/>
    <w:basedOn w:val="Fuentedeprrafopredeter"/>
    <w:uiPriority w:val="4"/>
    <w:unhideWhenUsed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tulo4Car">
    <w:name w:val="Título 4 Car"/>
    <w:basedOn w:val="Fuentedeprrafopredeter"/>
    <w:link w:val="Ttulo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Ttulo5Car">
    <w:name w:val="Título 5 Car"/>
    <w:basedOn w:val="Fuentedeprrafopredeter"/>
    <w:link w:val="Ttulo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fa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  <w:ind w:firstLine="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F2002"/>
    <w:rPr>
      <w:kern w:val="24"/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 w:firstLine="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 w:firstLine="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F2002"/>
    <w:rPr>
      <w:kern w:val="24"/>
      <w:sz w:val="22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spacing w:line="240" w:lineRule="auto"/>
      <w:ind w:left="4320" w:firstLine="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F2002"/>
    <w:rPr>
      <w:kern w:val="24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kern w:val="24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pPr>
      <w:ind w:firstLine="0"/>
    </w:pPr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pPr>
      <w:spacing w:line="240" w:lineRule="auto"/>
      <w:ind w:firstLine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2002"/>
    <w:rPr>
      <w:kern w:val="24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002C0"/>
    <w:pPr>
      <w:spacing w:line="240" w:lineRule="auto"/>
      <w:ind w:firstLin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02C0"/>
    <w:rPr>
      <w:kern w:val="24"/>
    </w:rPr>
  </w:style>
  <w:style w:type="table" w:styleId="Tablaconcuadrcula">
    <w:name w:val="Table Grid"/>
    <w:basedOn w:val="Tab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DireccinHTML">
    <w:name w:val="HTML Address"/>
    <w:basedOn w:val="Normal"/>
    <w:link w:val="DireccinHTMLC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aconvietas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aconnmeros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spacing w:line="240" w:lineRule="auto"/>
      <w:ind w:firstLine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 w:firstLine="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5"/>
    <w:unhideWhenUsed/>
    <w:qFormat/>
    <w:rPr>
      <w:vertAlign w:val="superscript"/>
    </w:rPr>
  </w:style>
  <w:style w:type="table" w:customStyle="1" w:styleId="InformeAPA">
    <w:name w:val="Informe APA"/>
    <w:basedOn w:val="Tabla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39"/>
    <w:qFormat/>
    <w:pPr>
      <w:spacing w:before="240"/>
      <w:ind w:firstLine="0"/>
      <w:contextualSpacing/>
    </w:pPr>
  </w:style>
  <w:style w:type="table" w:styleId="Tablanormal1">
    <w:name w:val="Plain Table 1"/>
    <w:basedOn w:val="Tabla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FF2002"/>
    <w:rPr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F2002"/>
    <w:rPr>
      <w:kern w:val="24"/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tulo21">
    <w:name w:val="Título 21"/>
    <w:basedOn w:val="Normal"/>
    <w:uiPriority w:val="1"/>
    <w:qFormat/>
    <w:rsid w:val="00B823AA"/>
    <w:pPr>
      <w:ind w:firstLine="0"/>
      <w:jc w:val="center"/>
    </w:pPr>
  </w:style>
  <w:style w:type="character" w:customStyle="1" w:styleId="foyusbgbk">
    <w:name w:val="foyus_bgbk"/>
    <w:basedOn w:val="Fuentedeprrafopredeter"/>
    <w:rsid w:val="008A6A19"/>
  </w:style>
  <w:style w:type="character" w:styleId="Hipervnculo">
    <w:name w:val="Hyperlink"/>
    <w:basedOn w:val="Fuentedeprrafopredeter"/>
    <w:uiPriority w:val="99"/>
    <w:unhideWhenUsed/>
    <w:rsid w:val="00C23FFE"/>
    <w:rPr>
      <w:color w:val="5F5F5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23FFE"/>
    <w:rPr>
      <w:color w:val="605E5C"/>
      <w:shd w:val="clear" w:color="auto" w:fill="E1DFDD"/>
    </w:rPr>
  </w:style>
  <w:style w:type="paragraph" w:customStyle="1" w:styleId="Tareas">
    <w:name w:val="Tareas"/>
    <w:basedOn w:val="Normal"/>
    <w:link w:val="TareasCar"/>
    <w:qFormat/>
    <w:rsid w:val="00937BBD"/>
    <w:pPr>
      <w:spacing w:after="160" w:line="240" w:lineRule="auto"/>
      <w:ind w:firstLine="0"/>
      <w:jc w:val="both"/>
    </w:pPr>
    <w:rPr>
      <w:rFonts w:ascii="Times New Roman" w:eastAsiaTheme="minorHAnsi" w:hAnsi="Times New Roman"/>
      <w:kern w:val="0"/>
      <w:szCs w:val="22"/>
      <w:lang w:val="es-GT" w:eastAsia="en-US"/>
    </w:rPr>
  </w:style>
  <w:style w:type="character" w:customStyle="1" w:styleId="TareasCar">
    <w:name w:val="Tareas Car"/>
    <w:basedOn w:val="Fuentedeprrafopredeter"/>
    <w:link w:val="Tareas"/>
    <w:rsid w:val="00937BBD"/>
    <w:rPr>
      <w:rFonts w:ascii="Times New Roman" w:eastAsiaTheme="minorHAnsi" w:hAnsi="Times New Roman"/>
      <w:szCs w:val="22"/>
      <w:lang w:val="es-G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8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AcStrik3/Examen2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ise\AppData\Roaming\Microsoft\Templates\Informe%20de%20estilo%20APA%20(6.&#170;%20edici&#243;n)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htt</b:Tag>
    <b:SourceType>InternetSite</b:SourceType>
    <b:Guid>{B3C25C62-ED85-49EE-B00C-0BA80575E9AC}</b:Guid>
    <b:URL>http://fcays.ens.uabc.mx/anterior/BD/Apuntes%2002%20-%20Etapas%20en%20el%20disenio%20de%20una%20BD%20e%20Integridad.pdf</b:URL>
    <b:RefOrder>1</b:RefOrder>
  </b:Source>
  <b:Source>
    <b:Tag>htt1</b:Tag>
    <b:SourceType>InternetSite</b:SourceType>
    <b:Guid>{68D1DAE0-429C-4EDC-8DFF-2C184A4C2C8A}</b:Guid>
    <b:URL>https://basesdedatos.wordpress.com/arquitectura-de-una-base-de-datos/</b:URL>
    <b:RefOrder>2</b:RefOrder>
  </b:Source>
  <b:Source>
    <b:Tag>htt2</b:Tag>
    <b:SourceType>InternetSite</b:SourceType>
    <b:Guid>{68393091-FE59-41C4-B422-737634B06B57}</b:Guid>
    <b:URL>https://desarrolloweb.com/articulos/arquitectura-base-de-datos.html</b:URL>
    <b:RefOrder>3</b:RefOrder>
  </b:Source>
  <b:Source>
    <b:Tag>Tod20</b:Tag>
    <b:SourceType>InternetSite</b:SourceType>
    <b:Guid>{16EF2BA2-AB97-46D8-8861-6ACB46DC53C5}</b:Guid>
    <b:Author>
      <b:Author>
        <b:NameList>
          <b:Person>
            <b:Last>TodoCode</b:Last>
          </b:Person>
        </b:NameList>
      </b:Author>
    </b:Author>
    <b:Title>YouTube</b:Title>
    <b:Year>2020</b:Year>
    <b:Month>noviembre</b:Month>
    <b:Day>15</b:Day>
    <b:URL>https://www.youtube.com/watch?v=_acDisSc2UE&amp;ab_channel=TodoCode</b:URL>
    <b:RefOrder>4</b:RefOrder>
  </b:Source>
  <b:Source>
    <b:Tag>Luc</b:Tag>
    <b:SourceType>InternetSite</b:SourceType>
    <b:Guid>{175ADF91-7B39-4B39-83C4-6ADC524A23BD}</b:Guid>
    <b:Author>
      <b:Author>
        <b:NameList>
          <b:Person>
            <b:Last>Lucidchart</b:Last>
          </b:Person>
        </b:NameList>
      </b:Author>
    </b:Author>
    <b:URL>https://www.lucidchart.com/pages/es/que-es-un-diagrama-entidad-relacion</b:URL>
    <b:RefOrder>5</b:RefOrder>
  </b:Source>
  <b:Source>
    <b:Tag>Ins19</b:Tag>
    <b:SourceType>InternetSite</b:SourceType>
    <b:Guid>{CED1AEE5-6E34-497D-BC81-17D0708558B9}</b:Guid>
    <b:Author>
      <b:Author>
        <b:NameList>
          <b:Person>
            <b:Last>CPE</b:Last>
            <b:First>Instituto</b:First>
          </b:Person>
        </b:NameList>
      </b:Author>
    </b:Author>
    <b:Title>YouTube</b:Title>
    <b:Year>2019</b:Year>
    <b:Month>Junio</b:Month>
    <b:Day>10</b:Day>
    <b:URL>https://www.youtube.com/watch?v=rdaKw2908qI</b:URL>
    <b:RefOrder>6</b:RefOrder>
  </b:Source>
  <b:Source>
    <b:Tag>Tec17</b:Tag>
    <b:SourceType>InternetSite</b:SourceType>
    <b:Guid>{4B6BC04D-002A-4A06-9962-54ACEA93E60B}</b:Guid>
    <b:Author>
      <b:Author>
        <b:NameList>
          <b:Person>
            <b:Last>Binaria</b:Last>
            <b:First>Tecnología</b:First>
          </b:Person>
        </b:NameList>
      </b:Author>
    </b:Author>
    <b:Title>YouTube</b:Title>
    <b:Year>2017</b:Year>
    <b:Month>Mayo</b:Month>
    <b:Day>20</b:Day>
    <b:URL>https://www.youtube.com/watch?v=rMswGXhCKJA</b:URL>
    <b:RefOrder>7</b:RefOrder>
  </b:Source>
</b:Sources>
</file>

<file path=customXml/itemProps1.xml><?xml version="1.0" encoding="utf-8"?>
<ds:datastoreItem xmlns:ds="http://schemas.openxmlformats.org/officeDocument/2006/customXml" ds:itemID="{26187C4B-E434-4CEC-A8EA-6B23DA3A6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estilo APA (6.ª edición)</Template>
  <TotalTime>5</TotalTime>
  <Pages>1</Pages>
  <Words>24</Words>
  <Characters>134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Avila Cermeño</dc:creator>
  <cp:keywords/>
  <dc:description/>
  <cp:lastModifiedBy>moises Avila Cermeño</cp:lastModifiedBy>
  <cp:revision>3</cp:revision>
  <dcterms:created xsi:type="dcterms:W3CDTF">2024-09-22T14:27:00Z</dcterms:created>
  <dcterms:modified xsi:type="dcterms:W3CDTF">2024-09-22T14:28:00Z</dcterms:modified>
</cp:coreProperties>
</file>